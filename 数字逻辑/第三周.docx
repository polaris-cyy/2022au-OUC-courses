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7.odttf" ContentType="application/vnd.openxmlformats-officedocument.obfuscatedFont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="思源宋体 Heavy" w:hAnsi="思源宋体 Heavy" w:eastAsia="思源宋体 Heavy" w:cs="思源宋体 Heavy"/>
          <w:b w:val="0"/>
          <w:bCs w:val="0"/>
          <w:sz w:val="40"/>
          <w:szCs w:val="48"/>
          <w:lang w:val="en-US" w:eastAsia="zh-CN"/>
        </w:rPr>
      </w:pPr>
      <w:bookmarkStart w:id="0" w:name="_GoBack"/>
      <w:bookmarkEnd w:id="0"/>
      <w:r>
        <w:rPr>
          <w:rFonts w:hint="eastAsia" w:ascii="思源宋体 Heavy" w:hAnsi="思源宋体 Heavy" w:eastAsia="思源宋体 Heavy" w:cs="思源宋体 Heavy"/>
          <w:b w:val="0"/>
          <w:bCs w:val="0"/>
          <w:sz w:val="40"/>
          <w:szCs w:val="48"/>
          <w:lang w:val="en-US" w:eastAsia="zh-C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1587500</wp:posOffset>
                </wp:positionH>
                <wp:positionV relativeFrom="paragraph">
                  <wp:posOffset>1575435</wp:posOffset>
                </wp:positionV>
                <wp:extent cx="3693160" cy="7285990"/>
                <wp:effectExtent l="4445" t="4445" r="7620" b="5715"/>
                <wp:wrapNone/>
                <wp:docPr id="10" name="文本框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93160" cy="72859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prstDash val="dash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rPr>
                                <w:rFonts w:hint="default" w:ascii="思源宋体 Heavy" w:hAnsi="思源宋体 Heavy" w:eastAsia="思源宋体 Heavy" w:cs="思源宋体 Heavy"/>
                                <w:b/>
                                <w:bCs/>
                                <w:color w:val="2E75B5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思源宋体 Heavy" w:hAnsi="思源宋体 Heavy" w:eastAsia="思源宋体 Heavy" w:cs="思源宋体 Heavy"/>
                                <w:b/>
                                <w:bCs/>
                                <w:color w:val="2E75B5"/>
                                <w:lang w:val="en-US" w:eastAsia="zh-CN"/>
                              </w:rPr>
                              <w:t>细节(</w:t>
                            </w:r>
                            <w:r>
                              <w:rPr>
                                <w:rFonts w:hint="eastAsia" w:ascii="思源宋体 Heavy" w:hAnsi="思源宋体 Heavy" w:eastAsia="思源宋体 Heavy" w:cs="思源宋体 Heavy"/>
                                <w:b/>
                                <w:bCs/>
                                <w:i/>
                                <w:iCs/>
                                <w:color w:val="2E75B5"/>
                                <w:lang w:val="en-US" w:eastAsia="zh-CN"/>
                              </w:rPr>
                              <w:t>Detail</w:t>
                            </w:r>
                            <w:r>
                              <w:rPr>
                                <w:rFonts w:hint="eastAsia" w:ascii="思源宋体 Heavy" w:hAnsi="思源宋体 Heavy" w:eastAsia="思源宋体 Heavy" w:cs="思源宋体 Heavy"/>
                                <w:b/>
                                <w:bCs/>
                                <w:color w:val="2E75B5"/>
                                <w:lang w:val="en-US" w:eastAsia="zh-CN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25pt;margin-top:124.05pt;height:573.7pt;width:290.8pt;z-index:251661312;mso-width-relative:page;mso-height-relative:page;" fillcolor="#FFFFFF" filled="t" stroked="t" coordsize="21600,21600" o:gfxdata="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">
                <v:fill on="t" focussize="0,0"/>
                <v:stroke weight="0.5pt" color="#000000" joinstyle="round" dashstyle="dash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ascii="思源宋体 Heavy" w:hAnsi="思源宋体 Heavy" w:eastAsia="思源宋体 Heavy" w:cs="思源宋体 Heavy"/>
                          <w:b/>
                          <w:bCs/>
                          <w:color w:val="2E75B5"/>
                          <w:lang w:val="en-US" w:eastAsia="zh-CN"/>
                        </w:rPr>
                      </w:pPr>
                      <w:r>
                        <w:rPr>
                          <w:rFonts w:hint="eastAsia" w:ascii="思源宋体 Heavy" w:hAnsi="思源宋体 Heavy" w:eastAsia="思源宋体 Heavy" w:cs="思源宋体 Heavy"/>
                          <w:b/>
                          <w:bCs/>
                          <w:color w:val="2E75B5"/>
                          <w:lang w:val="en-US" w:eastAsia="zh-CN"/>
                        </w:rPr>
                        <w:t>细节(</w:t>
                      </w:r>
                      <w:r>
                        <w:rPr>
                          <w:rFonts w:hint="eastAsia" w:ascii="思源宋体 Heavy" w:hAnsi="思源宋体 Heavy" w:eastAsia="思源宋体 Heavy" w:cs="思源宋体 Heavy"/>
                          <w:b/>
                          <w:bCs/>
                          <w:i/>
                          <w:iCs/>
                          <w:color w:val="2E75B5"/>
                          <w:lang w:val="en-US" w:eastAsia="zh-CN"/>
                        </w:rPr>
                        <w:t>Detail</w:t>
                      </w:r>
                      <w:r>
                        <w:rPr>
                          <w:rFonts w:hint="eastAsia" w:ascii="思源宋体 Heavy" w:hAnsi="思源宋体 Heavy" w:eastAsia="思源宋体 Heavy" w:cs="思源宋体 Heavy"/>
                          <w:b/>
                          <w:bCs/>
                          <w:color w:val="2E75B5"/>
                          <w:lang w:val="en-US" w:eastAsia="zh-CN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 w:ascii="思源宋体 Heavy" w:hAnsi="思源宋体 Heavy" w:eastAsia="思源宋体 Heavy" w:cs="思源宋体 Heavy"/>
          <w:b w:val="0"/>
          <w:bCs w:val="0"/>
          <w:sz w:val="40"/>
          <w:szCs w:val="48"/>
          <w:lang w:val="en-US" w:eastAsia="zh-CN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14605</wp:posOffset>
                </wp:positionH>
                <wp:positionV relativeFrom="paragraph">
                  <wp:posOffset>1574165</wp:posOffset>
                </wp:positionV>
                <wp:extent cx="1474470" cy="7285990"/>
                <wp:effectExtent l="4445" t="4445" r="6985" b="5715"/>
                <wp:wrapNone/>
                <wp:docPr id="9" name="文本框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4470" cy="72859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prstDash val="dash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rPr>
                                <w:rFonts w:hint="default" w:ascii="思源宋体 Heavy" w:hAnsi="思源宋体 Heavy" w:eastAsia="思源宋体 Heavy" w:cs="思源宋体 Heavy"/>
                                <w:b/>
                                <w:bCs/>
                                <w:color w:val="2E75B5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思源宋体 Heavy" w:hAnsi="思源宋体 Heavy" w:eastAsia="思源宋体 Heavy" w:cs="思源宋体 Heavy"/>
                                <w:b/>
                                <w:bCs/>
                                <w:color w:val="2E75B5"/>
                                <w:lang w:val="en-US" w:eastAsia="zh-CN"/>
                              </w:rPr>
                              <w:t>提纲(</w:t>
                            </w:r>
                            <w:r>
                              <w:rPr>
                                <w:rFonts w:hint="eastAsia" w:ascii="思源宋体 Heavy" w:hAnsi="思源宋体 Heavy" w:eastAsia="思源宋体 Heavy" w:cs="思源宋体 Heavy"/>
                                <w:b/>
                                <w:bCs/>
                                <w:i/>
                                <w:iCs/>
                                <w:color w:val="2E75B5"/>
                                <w:lang w:val="en-US" w:eastAsia="zh-CN"/>
                              </w:rPr>
                              <w:t>Outline</w:t>
                            </w:r>
                            <w:r>
                              <w:rPr>
                                <w:rFonts w:hint="eastAsia" w:ascii="思源宋体 Heavy" w:hAnsi="思源宋体 Heavy" w:eastAsia="思源宋体 Heavy" w:cs="思源宋体 Heavy"/>
                                <w:b/>
                                <w:bCs/>
                                <w:color w:val="2E75B5"/>
                                <w:lang w:val="en-US" w:eastAsia="zh-CN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.15pt;margin-top:123.95pt;height:573.7pt;width:116.1pt;z-index:251660288;mso-width-relative:page;mso-height-relative:page;" fillcolor="#FFFFFF" filled="t" stroked="t" coordsize="21600,21600" o:gfxdata="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">
                <v:fill on="t" focussize="0,0"/>
                <v:stroke weight="0.5pt" color="#000000" joinstyle="round" dashstyle="dash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ascii="思源宋体 Heavy" w:hAnsi="思源宋体 Heavy" w:eastAsia="思源宋体 Heavy" w:cs="思源宋体 Heavy"/>
                          <w:b/>
                          <w:bCs/>
                          <w:color w:val="2E75B5"/>
                          <w:lang w:val="en-US" w:eastAsia="zh-CN"/>
                        </w:rPr>
                      </w:pPr>
                      <w:r>
                        <w:rPr>
                          <w:rFonts w:hint="eastAsia" w:ascii="思源宋体 Heavy" w:hAnsi="思源宋体 Heavy" w:eastAsia="思源宋体 Heavy" w:cs="思源宋体 Heavy"/>
                          <w:b/>
                          <w:bCs/>
                          <w:color w:val="2E75B5"/>
                          <w:lang w:val="en-US" w:eastAsia="zh-CN"/>
                        </w:rPr>
                        <w:t>提纲(</w:t>
                      </w:r>
                      <w:r>
                        <w:rPr>
                          <w:rFonts w:hint="eastAsia" w:ascii="思源宋体 Heavy" w:hAnsi="思源宋体 Heavy" w:eastAsia="思源宋体 Heavy" w:cs="思源宋体 Heavy"/>
                          <w:b/>
                          <w:bCs/>
                          <w:i/>
                          <w:iCs/>
                          <w:color w:val="2E75B5"/>
                          <w:lang w:val="en-US" w:eastAsia="zh-CN"/>
                        </w:rPr>
                        <w:t>Outline</w:t>
                      </w:r>
                      <w:r>
                        <w:rPr>
                          <w:rFonts w:hint="eastAsia" w:ascii="思源宋体 Heavy" w:hAnsi="思源宋体 Heavy" w:eastAsia="思源宋体 Heavy" w:cs="思源宋体 Heavy"/>
                          <w:b/>
                          <w:bCs/>
                          <w:color w:val="2E75B5"/>
                          <w:lang w:val="en-US" w:eastAsia="zh-CN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 w:ascii="思源宋体 Heavy" w:hAnsi="思源宋体 Heavy" w:eastAsia="思源宋体 Heavy" w:cs="思源宋体 Heavy"/>
          <w:b w:val="0"/>
          <w:bCs w:val="0"/>
          <w:sz w:val="40"/>
          <w:szCs w:val="48"/>
          <w:lang w:val="en-US" w:eastAsia="zh-C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13970</wp:posOffset>
                </wp:positionH>
                <wp:positionV relativeFrom="paragraph">
                  <wp:posOffset>565785</wp:posOffset>
                </wp:positionV>
                <wp:extent cx="5265420" cy="923290"/>
                <wp:effectExtent l="6350" t="6350" r="14605" b="13335"/>
                <wp:wrapNone/>
                <wp:docPr id="5" name="文本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65420" cy="9232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 cmpd="sng">
                          <a:solidFill>
                            <a:srgbClr val="000000"/>
                          </a:solidFill>
                          <a:prstDash val="sysDot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color w:val="2E75B5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思源宋体 Heavy" w:hAnsi="思源宋体 Heavy" w:eastAsia="思源宋体 Heavy" w:cs="思源宋体 Heavy"/>
                                <w:b/>
                                <w:bCs/>
                                <w:color w:val="2E75B5"/>
                                <w:lang w:val="en-US" w:eastAsia="zh-CN"/>
                              </w:rPr>
                              <w:t>目标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color w:val="2E75B5"/>
                                <w:lang w:val="en-US" w:eastAsia="zh-CN"/>
                              </w:rPr>
                              <w:t>(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i/>
                                <w:iCs/>
                                <w:color w:val="2E75B5"/>
                                <w:lang w:val="en-US" w:eastAsia="zh-CN"/>
                              </w:rPr>
                              <w:t>Goal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color w:val="2E75B5"/>
                                <w:lang w:val="en-US" w:eastAsia="zh-CN"/>
                              </w:rPr>
                              <w:t>)</w:t>
                            </w:r>
                          </w:p>
                          <w:p>
                            <w:pPr>
                              <w:rPr>
                                <w:rFonts w:hint="default" w:ascii="Times New Roman" w:hAnsi="Times New Roman" w:cs="Times New Roman"/>
                                <w:lang w:val="en-US" w:eastAsia="zh-C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.1pt;margin-top:44.55pt;height:72.7pt;width:414.6pt;z-index:251659264;mso-width-relative:page;mso-height-relative:page;" fillcolor="#FFFFFF" filled="t" stroked="t" coordsize="21600,21600" o:gfxdata="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">
                <v:fill on="t" focussize="0,0"/>
                <v:stroke weight="1pt" color="#000000" joinstyle="round" dashstyle="1 1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ascii="Times New Roman" w:hAnsi="Times New Roman" w:cs="Times New Roman"/>
                          <w:b/>
                          <w:bCs/>
                          <w:color w:val="2E75B5"/>
                          <w:lang w:val="en-US" w:eastAsia="zh-CN"/>
                        </w:rPr>
                      </w:pPr>
                      <w:r>
                        <w:rPr>
                          <w:rFonts w:hint="eastAsia" w:ascii="思源宋体 Heavy" w:hAnsi="思源宋体 Heavy" w:eastAsia="思源宋体 Heavy" w:cs="思源宋体 Heavy"/>
                          <w:b/>
                          <w:bCs/>
                          <w:color w:val="2E75B5"/>
                          <w:lang w:val="en-US" w:eastAsia="zh-CN"/>
                        </w:rPr>
                        <w:t>目标</w:t>
                      </w:r>
                      <w:r>
                        <w:rPr>
                          <w:rFonts w:hint="default" w:ascii="Times New Roman" w:hAnsi="Times New Roman" w:cs="Times New Roman"/>
                          <w:b/>
                          <w:bCs/>
                          <w:color w:val="2E75B5"/>
                          <w:lang w:val="en-US" w:eastAsia="zh-CN"/>
                        </w:rPr>
                        <w:t>(</w:t>
                      </w:r>
                      <w:r>
                        <w:rPr>
                          <w:rFonts w:hint="default" w:ascii="Times New Roman" w:hAnsi="Times New Roman" w:cs="Times New Roman"/>
                          <w:b/>
                          <w:bCs/>
                          <w:i/>
                          <w:iCs/>
                          <w:color w:val="2E75B5"/>
                          <w:lang w:val="en-US" w:eastAsia="zh-CN"/>
                        </w:rPr>
                        <w:t>Goal</w:t>
                      </w:r>
                      <w:r>
                        <w:rPr>
                          <w:rFonts w:hint="default" w:ascii="Times New Roman" w:hAnsi="Times New Roman" w:cs="Times New Roman"/>
                          <w:b/>
                          <w:bCs/>
                          <w:color w:val="2E75B5"/>
                          <w:lang w:val="en-US" w:eastAsia="zh-CN"/>
                        </w:rPr>
                        <w:t>)</w:t>
                      </w:r>
                    </w:p>
                    <w:p>
                      <w:pPr>
                        <w:rPr>
                          <w:rFonts w:hint="default" w:ascii="Times New Roman" w:hAnsi="Times New Roman" w:cs="Times New Roman"/>
                          <w:lang w:val="en-US" w:eastAsia="zh-C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hint="eastAsia" w:ascii="思源宋体 Heavy" w:hAnsi="思源宋体 Heavy" w:eastAsia="思源宋体 Heavy" w:cs="思源宋体 Heavy"/>
          <w:b w:val="0"/>
          <w:bCs w:val="0"/>
          <w:sz w:val="40"/>
          <w:szCs w:val="48"/>
          <w:lang w:val="en-US" w:eastAsia="zh-CN"/>
        </w:rPr>
        <w:t>数字逻辑01笔记</w:t>
      </w:r>
    </w:p>
    <w:p>
      <w:pPr>
        <w:jc w:val="center"/>
        <w:rPr>
          <w:rFonts w:hint="eastAsia" w:ascii="思源宋体 Heavy" w:hAnsi="思源宋体 Heavy" w:eastAsia="思源宋体 Heavy" w:cs="思源宋体 Heavy"/>
          <w:b w:val="0"/>
          <w:bCs w:val="0"/>
          <w:sz w:val="40"/>
          <w:szCs w:val="48"/>
          <w:lang w:val="en-US" w:eastAsia="zh-CN"/>
        </w:rPr>
        <w:sectPr>
          <w:headerReference r:id="rId3" w:type="default"/>
          <w:pgSz w:w="11906" w:h="16838"/>
          <w:pgMar w:top="1440" w:right="1800" w:bottom="1440" w:left="1800" w:header="851" w:footer="992" w:gutter="0"/>
          <w:cols w:space="720" w:num="1"/>
          <w:docGrid w:type="lines" w:linePitch="312" w:charSpace="0"/>
        </w:sect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1587500</wp:posOffset>
                </wp:positionH>
                <wp:positionV relativeFrom="paragraph">
                  <wp:posOffset>11430</wp:posOffset>
                </wp:positionV>
                <wp:extent cx="3693160" cy="8817610"/>
                <wp:effectExtent l="5080" t="4445" r="6985" b="7620"/>
                <wp:wrapNone/>
                <wp:docPr id="7" name="文本框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93160" cy="84461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prstDash val="dash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rPr>
                                <w:rFonts w:hint="default" w:ascii="思源宋体 Heavy" w:hAnsi="思源宋体 Heavy" w:eastAsia="思源宋体 Heavy" w:cs="思源宋体 Heavy"/>
                                <w:b/>
                                <w:bCs/>
                                <w:color w:val="2E75B5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思源宋体 Heavy" w:hAnsi="思源宋体 Heavy" w:eastAsia="思源宋体 Heavy" w:cs="思源宋体 Heavy"/>
                                <w:b/>
                                <w:bCs/>
                                <w:color w:val="2E75B5"/>
                                <w:lang w:val="en-US" w:eastAsia="zh-CN"/>
                              </w:rPr>
                              <w:t>细节(</w:t>
                            </w:r>
                            <w:r>
                              <w:rPr>
                                <w:rFonts w:hint="eastAsia" w:ascii="思源宋体 Heavy" w:hAnsi="思源宋体 Heavy" w:eastAsia="思源宋体 Heavy" w:cs="思源宋体 Heavy"/>
                                <w:b/>
                                <w:bCs/>
                                <w:i/>
                                <w:iCs/>
                                <w:color w:val="2E75B5"/>
                                <w:lang w:val="en-US" w:eastAsia="zh-CN"/>
                              </w:rPr>
                              <w:t>Detail</w:t>
                            </w:r>
                            <w:r>
                              <w:rPr>
                                <w:rFonts w:hint="eastAsia" w:ascii="思源宋体 Heavy" w:hAnsi="思源宋体 Heavy" w:eastAsia="思源宋体 Heavy" w:cs="思源宋体 Heavy"/>
                                <w:b/>
                                <w:bCs/>
                                <w:color w:val="2E75B5"/>
                                <w:lang w:val="en-US" w:eastAsia="zh-CN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25pt;margin-top:0.9pt;height:694.3pt;width:290.8pt;z-index:251663360;mso-width-relative:page;mso-height-relative:page;" fillcolor="#FFFFFF" filled="t" stroked="t" coordsize="21600,21600" o:gfxdata="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">
                <v:fill on="t" focussize="0,0"/>
                <v:stroke weight="0.5pt" color="#000000" joinstyle="round" dashstyle="dash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ascii="思源宋体 Heavy" w:hAnsi="思源宋体 Heavy" w:eastAsia="思源宋体 Heavy" w:cs="思源宋体 Heavy"/>
                          <w:b/>
                          <w:bCs/>
                          <w:color w:val="2E75B5"/>
                          <w:lang w:val="en-US" w:eastAsia="zh-CN"/>
                        </w:rPr>
                      </w:pPr>
                      <w:r>
                        <w:rPr>
                          <w:rFonts w:hint="eastAsia" w:ascii="思源宋体 Heavy" w:hAnsi="思源宋体 Heavy" w:eastAsia="思源宋体 Heavy" w:cs="思源宋体 Heavy"/>
                          <w:b/>
                          <w:bCs/>
                          <w:color w:val="2E75B5"/>
                          <w:lang w:val="en-US" w:eastAsia="zh-CN"/>
                        </w:rPr>
                        <w:t>细节(</w:t>
                      </w:r>
                      <w:r>
                        <w:rPr>
                          <w:rFonts w:hint="eastAsia" w:ascii="思源宋体 Heavy" w:hAnsi="思源宋体 Heavy" w:eastAsia="思源宋体 Heavy" w:cs="思源宋体 Heavy"/>
                          <w:b/>
                          <w:bCs/>
                          <w:i/>
                          <w:iCs/>
                          <w:color w:val="2E75B5"/>
                          <w:lang w:val="en-US" w:eastAsia="zh-CN"/>
                        </w:rPr>
                        <w:t>Detail</w:t>
                      </w:r>
                      <w:r>
                        <w:rPr>
                          <w:rFonts w:hint="eastAsia" w:ascii="思源宋体 Heavy" w:hAnsi="思源宋体 Heavy" w:eastAsia="思源宋体 Heavy" w:cs="思源宋体 Heavy"/>
                          <w:b/>
                          <w:bCs/>
                          <w:color w:val="2E75B5"/>
                          <w:lang w:val="en-US" w:eastAsia="zh-CN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lang w:val="en-US" w:eastAsia="zh-CN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10795</wp:posOffset>
                </wp:positionH>
                <wp:positionV relativeFrom="paragraph">
                  <wp:posOffset>5715</wp:posOffset>
                </wp:positionV>
                <wp:extent cx="1474470" cy="8820150"/>
                <wp:effectExtent l="5080" t="4445" r="6350" b="5080"/>
                <wp:wrapNone/>
                <wp:docPr id="6" name="文本框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4470" cy="106184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prstDash val="dash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rPr>
                                <w:rFonts w:hint="default" w:ascii="思源宋体 Heavy" w:hAnsi="思源宋体 Heavy" w:eastAsia="思源宋体 Heavy" w:cs="思源宋体 Heavy"/>
                                <w:b/>
                                <w:bCs/>
                                <w:color w:val="2E75B5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思源宋体 Heavy" w:hAnsi="思源宋体 Heavy" w:eastAsia="思源宋体 Heavy" w:cs="思源宋体 Heavy"/>
                                <w:b/>
                                <w:bCs/>
                                <w:color w:val="2E75B5"/>
                                <w:lang w:val="en-US" w:eastAsia="zh-CN"/>
                              </w:rPr>
                              <w:t>提纲(</w:t>
                            </w:r>
                            <w:r>
                              <w:rPr>
                                <w:rFonts w:hint="eastAsia" w:ascii="思源宋体 Heavy" w:hAnsi="思源宋体 Heavy" w:eastAsia="思源宋体 Heavy" w:cs="思源宋体 Heavy"/>
                                <w:b/>
                                <w:bCs/>
                                <w:i/>
                                <w:iCs/>
                                <w:color w:val="2E75B5"/>
                                <w:lang w:val="en-US" w:eastAsia="zh-CN"/>
                              </w:rPr>
                              <w:t>Outline</w:t>
                            </w:r>
                            <w:r>
                              <w:rPr>
                                <w:rFonts w:hint="eastAsia" w:ascii="思源宋体 Heavy" w:hAnsi="思源宋体 Heavy" w:eastAsia="思源宋体 Heavy" w:cs="思源宋体 Heavy"/>
                                <w:b/>
                                <w:bCs/>
                                <w:color w:val="2E75B5"/>
                                <w:lang w:val="en-US" w:eastAsia="zh-CN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0.85pt;margin-top:0.45pt;height:694.5pt;width:116.1pt;z-index:251662336;mso-width-relative:page;mso-height-relative:page;" fillcolor="#FFFFFF" filled="t" stroked="t" coordsize="21600,21600" o:gfxdata="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">
                <v:fill on="t" focussize="0,0"/>
                <v:stroke weight="0.5pt" color="#000000" joinstyle="round" dashstyle="dash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ascii="思源宋体 Heavy" w:hAnsi="思源宋体 Heavy" w:eastAsia="思源宋体 Heavy" w:cs="思源宋体 Heavy"/>
                          <w:b/>
                          <w:bCs/>
                          <w:color w:val="2E75B5"/>
                          <w:lang w:val="en-US" w:eastAsia="zh-CN"/>
                        </w:rPr>
                      </w:pPr>
                      <w:r>
                        <w:rPr>
                          <w:rFonts w:hint="eastAsia" w:ascii="思源宋体 Heavy" w:hAnsi="思源宋体 Heavy" w:eastAsia="思源宋体 Heavy" w:cs="思源宋体 Heavy"/>
                          <w:b/>
                          <w:bCs/>
                          <w:color w:val="2E75B5"/>
                          <w:lang w:val="en-US" w:eastAsia="zh-CN"/>
                        </w:rPr>
                        <w:t>提纲(</w:t>
                      </w:r>
                      <w:r>
                        <w:rPr>
                          <w:rFonts w:hint="eastAsia" w:ascii="思源宋体 Heavy" w:hAnsi="思源宋体 Heavy" w:eastAsia="思源宋体 Heavy" w:cs="思源宋体 Heavy"/>
                          <w:b/>
                          <w:bCs/>
                          <w:i/>
                          <w:iCs/>
                          <w:color w:val="2E75B5"/>
                          <w:lang w:val="en-US" w:eastAsia="zh-CN"/>
                        </w:rPr>
                        <w:t>Outline</w:t>
                      </w:r>
                      <w:r>
                        <w:rPr>
                          <w:rFonts w:hint="eastAsia" w:ascii="思源宋体 Heavy" w:hAnsi="思源宋体 Heavy" w:eastAsia="思源宋体 Heavy" w:cs="思源宋体 Heavy"/>
                          <w:b/>
                          <w:bCs/>
                          <w:color w:val="2E75B5"/>
                          <w:lang w:val="en-US" w:eastAsia="zh-CN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</w:p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>
      <w:r>
        <w:rPr>
          <w:sz w:val="21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8255</wp:posOffset>
                </wp:positionH>
                <wp:positionV relativeFrom="paragraph">
                  <wp:posOffset>1905</wp:posOffset>
                </wp:positionV>
                <wp:extent cx="5266055" cy="8847455"/>
                <wp:effectExtent l="6350" t="6350" r="13970" b="13970"/>
                <wp:wrapNone/>
                <wp:docPr id="11" name="文本框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151255" y="916305"/>
                          <a:ext cx="5266055" cy="88474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 cmpd="sng">
                          <a:solidFill>
                            <a:srgbClr val="000000"/>
                          </a:solidFill>
                          <a:prstDash val="sysDot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rPr>
                                <w:rFonts w:hint="default" w:ascii="思源宋体 Heavy" w:hAnsi="思源宋体 Heavy" w:eastAsia="思源宋体 Heavy" w:cs="思源宋体 Heavy"/>
                                <w:b/>
                                <w:bCs/>
                                <w:color w:val="2E75B5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思源宋体 Heavy" w:hAnsi="思源宋体 Heavy" w:eastAsia="思源宋体 Heavy" w:cs="思源宋体 Heavy"/>
                                <w:b/>
                                <w:bCs/>
                                <w:color w:val="2E75B5"/>
                                <w:lang w:val="en-US" w:eastAsia="zh-CN"/>
                              </w:rPr>
                              <w:t>练习(</w:t>
                            </w:r>
                            <w:r>
                              <w:rPr>
                                <w:rFonts w:hint="eastAsia" w:ascii="思源宋体 Heavy" w:hAnsi="思源宋体 Heavy" w:eastAsia="思源宋体 Heavy" w:cs="思源宋体 Heavy"/>
                                <w:b/>
                                <w:bCs/>
                                <w:i/>
                                <w:iCs/>
                                <w:color w:val="2E75B5"/>
                                <w:lang w:val="en-US" w:eastAsia="zh-CN"/>
                              </w:rPr>
                              <w:t>Practice</w:t>
                            </w:r>
                            <w:r>
                              <w:rPr>
                                <w:rFonts w:hint="eastAsia" w:ascii="思源宋体 Heavy" w:hAnsi="思源宋体 Heavy" w:eastAsia="思源宋体 Heavy" w:cs="思源宋体 Heavy"/>
                                <w:b/>
                                <w:bCs/>
                                <w:color w:val="2E75B5"/>
                                <w:lang w:val="en-US" w:eastAsia="zh-CN"/>
                              </w:rPr>
                              <w:t>)</w:t>
                            </w:r>
                          </w:p>
                          <w:p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0.65pt;margin-top:0.15pt;height:696.65pt;width:414.65pt;z-index:251664384;mso-width-relative:page;mso-height-relative:page;" fillcolor="#FFFFFF" filled="t" stroked="t" coordsize="21600,21600" o:gfxdata="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">
                <v:fill on="t" focussize="0,0"/>
                <v:stroke weight="1pt" color="#000000" joinstyle="round" dashstyle="1 1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ascii="思源宋体 Heavy" w:hAnsi="思源宋体 Heavy" w:eastAsia="思源宋体 Heavy" w:cs="思源宋体 Heavy"/>
                          <w:b/>
                          <w:bCs/>
                          <w:color w:val="2E75B5"/>
                          <w:lang w:val="en-US" w:eastAsia="zh-CN"/>
                        </w:rPr>
                      </w:pPr>
                      <w:r>
                        <w:rPr>
                          <w:rFonts w:hint="eastAsia" w:ascii="思源宋体 Heavy" w:hAnsi="思源宋体 Heavy" w:eastAsia="思源宋体 Heavy" w:cs="思源宋体 Heavy"/>
                          <w:b/>
                          <w:bCs/>
                          <w:color w:val="2E75B5"/>
                          <w:lang w:val="en-US" w:eastAsia="zh-CN"/>
                        </w:rPr>
                        <w:t>练习(</w:t>
                      </w:r>
                      <w:r>
                        <w:rPr>
                          <w:rFonts w:hint="eastAsia" w:ascii="思源宋体 Heavy" w:hAnsi="思源宋体 Heavy" w:eastAsia="思源宋体 Heavy" w:cs="思源宋体 Heavy"/>
                          <w:b/>
                          <w:bCs/>
                          <w:i/>
                          <w:iCs/>
                          <w:color w:val="2E75B5"/>
                          <w:lang w:val="en-US" w:eastAsia="zh-CN"/>
                        </w:rPr>
                        <w:t>Practice</w:t>
                      </w:r>
                      <w:r>
                        <w:rPr>
                          <w:rFonts w:hint="eastAsia" w:ascii="思源宋体 Heavy" w:hAnsi="思源宋体 Heavy" w:eastAsia="思源宋体 Heavy" w:cs="思源宋体 Heavy"/>
                          <w:b/>
                          <w:bCs/>
                          <w:color w:val="2E75B5"/>
                          <w:lang w:val="en-US" w:eastAsia="zh-CN"/>
                        </w:rPr>
                        <w:t>)</w:t>
                      </w:r>
                    </w:p>
                    <w:p/>
                  </w:txbxContent>
                </v:textbox>
              </v:shape>
            </w:pict>
          </mc:Fallback>
        </mc:AlternateContent>
      </w:r>
    </w:p>
    <w:p>
      <w:pPr>
        <w:sectPr>
          <w:pgSz w:w="11906" w:h="16838"/>
          <w:pgMar w:top="1440" w:right="1800" w:bottom="1440" w:left="1800" w:header="851" w:footer="992" w:gutter="0"/>
          <w:cols w:space="720" w:num="1"/>
          <w:docGrid w:type="lines" w:linePitch="312" w:charSpace="0"/>
        </w:sectPr>
      </w:pPr>
    </w:p>
    <w:p>
      <w:pPr>
        <w:sectPr>
          <w:pgSz w:w="11906" w:h="16838"/>
          <w:pgMar w:top="1440" w:right="1800" w:bottom="1440" w:left="1800" w:header="851" w:footer="992" w:gutter="0"/>
          <w:cols w:space="720" w:num="1"/>
          <w:docGrid w:type="lines" w:linePitch="312" w:charSpace="0"/>
        </w:sectPr>
      </w:pPr>
      <w: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8255</wp:posOffset>
                </wp:positionH>
                <wp:positionV relativeFrom="paragraph">
                  <wp:posOffset>1905</wp:posOffset>
                </wp:positionV>
                <wp:extent cx="5266055" cy="8847455"/>
                <wp:effectExtent l="6350" t="6350" r="13970" b="13970"/>
                <wp:wrapNone/>
                <wp:docPr id="15" name="文本框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66055" cy="88474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 cmpd="sng">
                          <a:solidFill>
                            <a:srgbClr val="000000"/>
                          </a:solidFill>
                          <a:prstDash val="sysDot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rPr>
                                <w:rFonts w:hint="default" w:ascii="思源宋体 Heavy" w:hAnsi="思源宋体 Heavy" w:eastAsia="思源宋体 Heavy" w:cs="思源宋体 Heavy"/>
                                <w:b/>
                                <w:bCs/>
                                <w:color w:val="2E75B5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思源宋体 Heavy" w:hAnsi="思源宋体 Heavy" w:eastAsia="思源宋体 Heavy" w:cs="思源宋体 Heavy"/>
                                <w:b/>
                                <w:bCs/>
                                <w:color w:val="2E75B5"/>
                                <w:lang w:val="en-US" w:eastAsia="zh-CN"/>
                              </w:rPr>
                              <w:t>讨论(</w:t>
                            </w:r>
                            <w:r>
                              <w:rPr>
                                <w:rFonts w:hint="eastAsia" w:ascii="思源宋体 Heavy" w:hAnsi="思源宋体 Heavy" w:eastAsia="思源宋体 Heavy" w:cs="思源宋体 Heavy"/>
                                <w:b/>
                                <w:bCs/>
                                <w:i/>
                                <w:iCs/>
                                <w:color w:val="2E75B5"/>
                                <w:lang w:val="en-US" w:eastAsia="zh-CN"/>
                              </w:rPr>
                              <w:t>Discussion</w:t>
                            </w:r>
                            <w:r>
                              <w:rPr>
                                <w:rFonts w:hint="eastAsia" w:ascii="思源宋体 Heavy" w:hAnsi="思源宋体 Heavy" w:eastAsia="思源宋体 Heavy" w:cs="思源宋体 Heavy"/>
                                <w:b/>
                                <w:bCs/>
                                <w:color w:val="2E75B5"/>
                                <w:lang w:val="en-US" w:eastAsia="zh-CN"/>
                              </w:rPr>
                              <w:t>)</w:t>
                            </w:r>
                          </w:p>
                          <w:p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0.65pt;margin-top:0.15pt;height:696.65pt;width:414.65pt;z-index:251665408;mso-width-relative:page;mso-height-relative:page;" fillcolor="#FFFFFF" filled="t" stroked="t" coordsize="21600,21600" o:gfxdata="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">
                <v:fill on="t" focussize="0,0"/>
                <v:stroke weight="1pt" color="#000000" joinstyle="round" dashstyle="1 1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ascii="思源宋体 Heavy" w:hAnsi="思源宋体 Heavy" w:eastAsia="思源宋体 Heavy" w:cs="思源宋体 Heavy"/>
                          <w:b/>
                          <w:bCs/>
                          <w:color w:val="2E75B5"/>
                          <w:lang w:val="en-US" w:eastAsia="zh-CN"/>
                        </w:rPr>
                      </w:pPr>
                      <w:r>
                        <w:rPr>
                          <w:rFonts w:hint="eastAsia" w:ascii="思源宋体 Heavy" w:hAnsi="思源宋体 Heavy" w:eastAsia="思源宋体 Heavy" w:cs="思源宋体 Heavy"/>
                          <w:b/>
                          <w:bCs/>
                          <w:color w:val="2E75B5"/>
                          <w:lang w:val="en-US" w:eastAsia="zh-CN"/>
                        </w:rPr>
                        <w:t>讨论(</w:t>
                      </w:r>
                      <w:r>
                        <w:rPr>
                          <w:rFonts w:hint="eastAsia" w:ascii="思源宋体 Heavy" w:hAnsi="思源宋体 Heavy" w:eastAsia="思源宋体 Heavy" w:cs="思源宋体 Heavy"/>
                          <w:b/>
                          <w:bCs/>
                          <w:i/>
                          <w:iCs/>
                          <w:color w:val="2E75B5"/>
                          <w:lang w:val="en-US" w:eastAsia="zh-CN"/>
                        </w:rPr>
                        <w:t>Discussion</w:t>
                      </w:r>
                      <w:r>
                        <w:rPr>
                          <w:rFonts w:hint="eastAsia" w:ascii="思源宋体 Heavy" w:hAnsi="思源宋体 Heavy" w:eastAsia="思源宋体 Heavy" w:cs="思源宋体 Heavy"/>
                          <w:b/>
                          <w:bCs/>
                          <w:color w:val="2E75B5"/>
                          <w:lang w:val="en-US" w:eastAsia="zh-CN"/>
                        </w:rPr>
                        <w:t>)</w:t>
                      </w:r>
                    </w:p>
                    <w:p/>
                  </w:txbxContent>
                </v:textbox>
              </v:shape>
            </w:pict>
          </mc:Fallback>
        </mc:AlternateContent>
      </w:r>
    </w:p>
    <w:p>
      <w:pPr>
        <w:sectPr>
          <w:pgSz w:w="11906" w:h="16838"/>
          <w:pgMar w:top="1440" w:right="1800" w:bottom="1440" w:left="1800" w:header="851" w:footer="992" w:gutter="0"/>
          <w:cols w:space="720" w:num="1"/>
          <w:docGrid w:type="lines" w:linePitch="312" w:charSpace="0"/>
        </w:sectPr>
      </w:pPr>
      <w: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8255</wp:posOffset>
                </wp:positionH>
                <wp:positionV relativeFrom="paragraph">
                  <wp:posOffset>1905</wp:posOffset>
                </wp:positionV>
                <wp:extent cx="5266055" cy="8847455"/>
                <wp:effectExtent l="6350" t="6350" r="13970" b="13970"/>
                <wp:wrapNone/>
                <wp:docPr id="16" name="文本框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66055" cy="88474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 cmpd="sng">
                          <a:solidFill>
                            <a:srgbClr val="000000"/>
                          </a:solidFill>
                          <a:prstDash val="sysDot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rPr>
                                <w:rFonts w:hint="default" w:ascii="思源宋体 Heavy" w:hAnsi="思源宋体 Heavy" w:eastAsia="思源宋体 Heavy" w:cs="思源宋体 Heavy"/>
                                <w:b/>
                                <w:bCs/>
                                <w:color w:val="2E75B5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思源宋体 Heavy" w:hAnsi="思源宋体 Heavy" w:eastAsia="思源宋体 Heavy" w:cs="思源宋体 Heavy"/>
                                <w:b/>
                                <w:bCs/>
                                <w:color w:val="2E75B5"/>
                                <w:lang w:val="en-US" w:eastAsia="zh-CN"/>
                              </w:rPr>
                              <w:t>总结(</w:t>
                            </w:r>
                            <w:r>
                              <w:rPr>
                                <w:rFonts w:hint="eastAsia" w:ascii="思源宋体 Heavy" w:hAnsi="思源宋体 Heavy" w:eastAsia="思源宋体 Heavy" w:cs="思源宋体 Heavy"/>
                                <w:b/>
                                <w:bCs/>
                                <w:i/>
                                <w:iCs/>
                                <w:color w:val="2E75B5"/>
                                <w:lang w:val="en-US" w:eastAsia="zh-CN"/>
                              </w:rPr>
                              <w:t>Summary</w:t>
                            </w:r>
                            <w:r>
                              <w:rPr>
                                <w:rFonts w:hint="eastAsia" w:ascii="思源宋体 Heavy" w:hAnsi="思源宋体 Heavy" w:eastAsia="思源宋体 Heavy" w:cs="思源宋体 Heavy"/>
                                <w:b/>
                                <w:bCs/>
                                <w:color w:val="2E75B5"/>
                                <w:lang w:val="en-US" w:eastAsia="zh-CN"/>
                              </w:rPr>
                              <w:t>)</w:t>
                            </w:r>
                          </w:p>
                          <w:p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0.65pt;margin-top:0.15pt;height:696.65pt;width:414.65pt;z-index:251666432;mso-width-relative:page;mso-height-relative:page;" fillcolor="#FFFFFF" filled="t" stroked="t" coordsize="21600,21600" o:gfxdata="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">
                <v:fill on="t" focussize="0,0"/>
                <v:stroke weight="1pt" color="#000000" joinstyle="round" dashstyle="1 1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ascii="思源宋体 Heavy" w:hAnsi="思源宋体 Heavy" w:eastAsia="思源宋体 Heavy" w:cs="思源宋体 Heavy"/>
                          <w:b/>
                          <w:bCs/>
                          <w:color w:val="2E75B5"/>
                          <w:lang w:val="en-US" w:eastAsia="zh-CN"/>
                        </w:rPr>
                      </w:pPr>
                      <w:r>
                        <w:rPr>
                          <w:rFonts w:hint="eastAsia" w:ascii="思源宋体 Heavy" w:hAnsi="思源宋体 Heavy" w:eastAsia="思源宋体 Heavy" w:cs="思源宋体 Heavy"/>
                          <w:b/>
                          <w:bCs/>
                          <w:color w:val="2E75B5"/>
                          <w:lang w:val="en-US" w:eastAsia="zh-CN"/>
                        </w:rPr>
                        <w:t>总结(</w:t>
                      </w:r>
                      <w:r>
                        <w:rPr>
                          <w:rFonts w:hint="eastAsia" w:ascii="思源宋体 Heavy" w:hAnsi="思源宋体 Heavy" w:eastAsia="思源宋体 Heavy" w:cs="思源宋体 Heavy"/>
                          <w:b/>
                          <w:bCs/>
                          <w:i/>
                          <w:iCs/>
                          <w:color w:val="2E75B5"/>
                          <w:lang w:val="en-US" w:eastAsia="zh-CN"/>
                        </w:rPr>
                        <w:t>Summary</w:t>
                      </w:r>
                      <w:r>
                        <w:rPr>
                          <w:rFonts w:hint="eastAsia" w:ascii="思源宋体 Heavy" w:hAnsi="思源宋体 Heavy" w:eastAsia="思源宋体 Heavy" w:cs="思源宋体 Heavy"/>
                          <w:b/>
                          <w:bCs/>
                          <w:color w:val="2E75B5"/>
                          <w:lang w:val="en-US" w:eastAsia="zh-CN"/>
                        </w:rPr>
                        <w:t>)</w:t>
                      </w:r>
                    </w:p>
                    <w:p/>
                  </w:txbxContent>
                </v:textbox>
              </v:shape>
            </w:pict>
          </mc:Fallback>
        </mc:AlternateContent>
      </w:r>
    </w:p>
    <w:p>
      <w:pPr>
        <w:sectPr>
          <w:pgSz w:w="11906" w:h="16838"/>
          <w:pgMar w:top="1440" w:right="1800" w:bottom="1440" w:left="1800" w:header="851" w:footer="992" w:gutter="0"/>
          <w:cols w:space="720" w:num="1"/>
          <w:docGrid w:type="lines" w:linePitch="312" w:charSpace="0"/>
        </w:sectPr>
      </w:pPr>
      <w: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8255</wp:posOffset>
                </wp:positionH>
                <wp:positionV relativeFrom="paragraph">
                  <wp:posOffset>1905</wp:posOffset>
                </wp:positionV>
                <wp:extent cx="5266055" cy="8847455"/>
                <wp:effectExtent l="6350" t="6350" r="13970" b="13970"/>
                <wp:wrapNone/>
                <wp:docPr id="17" name="文本框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66055" cy="88474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 cmpd="sng">
                          <a:solidFill>
                            <a:srgbClr val="000000"/>
                          </a:solidFill>
                          <a:prstDash val="sysDot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rPr>
                                <w:rFonts w:hint="default" w:ascii="思源宋体 Heavy" w:hAnsi="思源宋体 Heavy" w:eastAsia="思源宋体 Heavy" w:cs="思源宋体 Heavy"/>
                                <w:b/>
                                <w:bCs/>
                                <w:color w:val="2E75B5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思源宋体 Heavy" w:hAnsi="思源宋体 Heavy" w:eastAsia="思源宋体 Heavy" w:cs="思源宋体 Heavy"/>
                                <w:b/>
                                <w:bCs/>
                                <w:color w:val="2E75B5"/>
                                <w:lang w:val="en-US" w:eastAsia="zh-CN"/>
                              </w:rPr>
                              <w:t>作业(</w:t>
                            </w:r>
                            <w:r>
                              <w:rPr>
                                <w:rFonts w:hint="eastAsia" w:ascii="思源宋体 Heavy" w:hAnsi="思源宋体 Heavy" w:eastAsia="思源宋体 Heavy" w:cs="思源宋体 Heavy"/>
                                <w:b/>
                                <w:bCs/>
                                <w:i/>
                                <w:iCs/>
                                <w:color w:val="2E75B5"/>
                                <w:lang w:val="en-US" w:eastAsia="zh-CN"/>
                              </w:rPr>
                              <w:t>Homework</w:t>
                            </w:r>
                            <w:r>
                              <w:rPr>
                                <w:rFonts w:hint="eastAsia" w:ascii="思源宋体 Heavy" w:hAnsi="思源宋体 Heavy" w:eastAsia="思源宋体 Heavy" w:cs="思源宋体 Heavy"/>
                                <w:b/>
                                <w:bCs/>
                                <w:color w:val="2E75B5"/>
                                <w:lang w:val="en-US" w:eastAsia="zh-CN"/>
                              </w:rPr>
                              <w:t>)</w:t>
                            </w:r>
                          </w:p>
                          <w:p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0.65pt;margin-top:0.15pt;height:696.65pt;width:414.65pt;z-index:251667456;mso-width-relative:page;mso-height-relative:page;" fillcolor="#FFFFFF" filled="t" stroked="t" coordsize="21600,21600" o:gfxdata="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">
                <v:fill on="t" focussize="0,0"/>
                <v:stroke weight="1pt" color="#000000" joinstyle="round" dashstyle="1 1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ascii="思源宋体 Heavy" w:hAnsi="思源宋体 Heavy" w:eastAsia="思源宋体 Heavy" w:cs="思源宋体 Heavy"/>
                          <w:b/>
                          <w:bCs/>
                          <w:color w:val="2E75B5"/>
                          <w:lang w:val="en-US" w:eastAsia="zh-CN"/>
                        </w:rPr>
                      </w:pPr>
                      <w:r>
                        <w:rPr>
                          <w:rFonts w:hint="eastAsia" w:ascii="思源宋体 Heavy" w:hAnsi="思源宋体 Heavy" w:eastAsia="思源宋体 Heavy" w:cs="思源宋体 Heavy"/>
                          <w:b/>
                          <w:bCs/>
                          <w:color w:val="2E75B5"/>
                          <w:lang w:val="en-US" w:eastAsia="zh-CN"/>
                        </w:rPr>
                        <w:t>作业(</w:t>
                      </w:r>
                      <w:r>
                        <w:rPr>
                          <w:rFonts w:hint="eastAsia" w:ascii="思源宋体 Heavy" w:hAnsi="思源宋体 Heavy" w:eastAsia="思源宋体 Heavy" w:cs="思源宋体 Heavy"/>
                          <w:b/>
                          <w:bCs/>
                          <w:i/>
                          <w:iCs/>
                          <w:color w:val="2E75B5"/>
                          <w:lang w:val="en-US" w:eastAsia="zh-CN"/>
                        </w:rPr>
                        <w:t>Homework</w:t>
                      </w:r>
                      <w:r>
                        <w:rPr>
                          <w:rFonts w:hint="eastAsia" w:ascii="思源宋体 Heavy" w:hAnsi="思源宋体 Heavy" w:eastAsia="思源宋体 Heavy" w:cs="思源宋体 Heavy"/>
                          <w:b/>
                          <w:bCs/>
                          <w:color w:val="2E75B5"/>
                          <w:lang w:val="en-US" w:eastAsia="zh-CN"/>
                        </w:rPr>
                        <w:t>)</w:t>
                      </w:r>
                    </w:p>
                    <w:p/>
                  </w:txbxContent>
                </v:textbox>
              </v:shape>
            </w:pict>
          </mc:Fallback>
        </mc:AlternateContent>
      </w:r>
    </w:p>
    <w:p>
      <w:pPr>
        <w:sectPr>
          <w:pgSz w:w="11906" w:h="16838"/>
          <w:pgMar w:top="1440" w:right="1800" w:bottom="1440" w:left="1800" w:header="851" w:footer="992" w:gutter="0"/>
          <w:cols w:space="720" w:num="1"/>
          <w:docGrid w:type="lines" w:linePitch="312" w:charSpace="0"/>
        </w:sectPr>
      </w:pPr>
    </w:p>
    <w:p>
      <w:pPr>
        <w:sectPr>
          <w:pgSz w:w="11906" w:h="16838"/>
          <w:pgMar w:top="1440" w:right="1800" w:bottom="1440" w:left="1800" w:header="851" w:footer="992" w:gutter="0"/>
          <w:cols w:space="720" w:num="1"/>
          <w:docGrid w:type="lines" w:linePitch="312" w:charSpace="0"/>
        </w:sectPr>
      </w:pPr>
    </w:p>
    <w:p>
      <w:pPr>
        <w:sectPr>
          <w:pgSz w:w="11906" w:h="16838"/>
          <w:pgMar w:top="1440" w:right="1800" w:bottom="1440" w:left="1800" w:header="851" w:footer="992" w:gutter="0"/>
          <w:cols w:space="720" w:num="1"/>
          <w:docGrid w:type="lines" w:linePitch="312" w:charSpace="0"/>
        </w:sectPr>
      </w:pPr>
    </w:p>
    <w:p>
      <w:pPr>
        <w:sectPr>
          <w:pgSz w:w="11906" w:h="16838"/>
          <w:pgMar w:top="1440" w:right="1800" w:bottom="1440" w:left="1800" w:header="851" w:footer="992" w:gutter="0"/>
          <w:cols w:space="720" w:num="1"/>
          <w:docGrid w:type="lines" w:linePitch="312" w:charSpace="0"/>
        </w:sectPr>
      </w:pPr>
    </w:p>
    <w:p/>
    <w:p/>
    <w:p/>
    <w:p/>
    <w:p/>
    <w:p/>
    <w:p/>
    <w:p/>
    <w:p/>
    <w:p/>
    <w:p/>
    <w:p/>
    <w:p/>
    <w:sectPr>
      <w:pgSz w:w="11906" w:h="16838"/>
      <w:pgMar w:top="1440" w:right="1800" w:bottom="1440" w:left="1800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1" w:fontKey="{64C9AE1C-A083-42A8-AD77-C7583998F895}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2" w:fontKey="{E589A5FE-FB3B-435E-BE04-70B9BC1663ED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  <w:embedRegular r:id="rId3" w:fontKey="{18AD8A36-DC91-46C5-90EC-4438FF97C5C7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4" w:fontKey="{E34B6DAA-89AE-48DD-AC34-8FC9C4C1F8C0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5" w:fontKey="{80E6194C-AC28-4065-8781-34CD4EC77844}"/>
  </w:font>
  <w:font w:name="思源宋体 Heavy">
    <w:altName w:val="宋体"/>
    <w:panose1 w:val="02020900000000000000"/>
    <w:charset w:val="86"/>
    <w:family w:val="auto"/>
    <w:pitch w:val="default"/>
    <w:sig w:usb0="00000000" w:usb1="00000000" w:usb2="00000016" w:usb3="00000000" w:csb0="602E0107" w:csb1="00000000"/>
    <w:embedRegular r:id="rId6" w:fontKey="{EFEAA57F-01AE-4EFA-BFE0-EBC377DD5661}"/>
  </w:font>
  <w:font w:name="思源宋体 Light">
    <w:altName w:val="宋体"/>
    <w:panose1 w:val="02020300000000000000"/>
    <w:charset w:val="86"/>
    <w:family w:val="auto"/>
    <w:pitch w:val="default"/>
    <w:sig w:usb0="00000000" w:usb1="00000000" w:usb2="00000016" w:usb3="00000000" w:csb0="602E0107" w:csb1="00000000"/>
    <w:embedRegular r:id="rId7" w:fontKey="{EAB4F80F-F412-4A6C-8669-EEE2579905AB}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jc w:val="center"/>
      <w:rPr>
        <w:rFonts w:hint="default" w:ascii="思源宋体 Light" w:hAnsi="思源宋体 Light" w:eastAsia="思源宋体 Light" w:cs="思源宋体 Light"/>
        <w:color w:val="A4A4A4"/>
        <w:lang w:val="en-US" w:eastAsia="zh-CN"/>
      </w:rPr>
    </w:pPr>
    <w:r>
      <w:rPr>
        <w:rFonts w:hint="eastAsia" w:ascii="思源宋体 Light" w:hAnsi="思源宋体 Light" w:eastAsia="思源宋体 Light" w:cs="思源宋体 Light"/>
        <w:color w:val="A4A4A4"/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page">
                <wp:posOffset>1143000</wp:posOffset>
              </wp:positionH>
              <wp:positionV relativeFrom="page">
                <wp:posOffset>781050</wp:posOffset>
              </wp:positionV>
              <wp:extent cx="5264785" cy="635"/>
              <wp:effectExtent l="0" t="4445" r="2540" b="8890"/>
              <wp:wrapNone/>
              <wp:docPr id="14" name="直接连接符 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1159510" y="897890"/>
                        <a:ext cx="5314950" cy="0"/>
                      </a:xfrm>
                      <a:prstGeom prst="line">
                        <a:avLst/>
                      </a:prstGeom>
                      <a:noFill/>
                      <a:ln w="3175" cap="flat" cmpd="sng" algn="ctr">
                        <a:solidFill>
                          <a:srgbClr val="7F7F7F">
                            <a:lumMod val="50000"/>
                          </a:srgbClr>
                        </a:solidFill>
                        <a:prstDash val="dash"/>
                        <a:miter lim="800000"/>
                      </a:ln>
                      <a:effectLst/>
                    </wps:spPr>
                    <wps:bodyPr/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id="_x0000_s1026" o:spid="_x0000_s1026" o:spt="20" style="position:absolute;left:0pt;margin-left:90pt;margin-top:61.5pt;height:0.05pt;width:414.55pt;mso-position-horizontal-relative:page;mso-position-vertical-relative:page;z-index:251659264;mso-width-relative:margin;mso-height-relative:page;mso-width-percent:1000;" filled="f" stroked="t" coordsize="21600,21600" o:gfxdata="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">
              <v:fill on="f" focussize="0,0"/>
              <v:stroke weight="0.25pt" color="#404040" miterlimit="8" joinstyle="miter" dashstyle="dash"/>
              <v:imagedata o:title=""/>
              <o:lock v:ext="edit" aspectratio="f"/>
            </v:line>
          </w:pict>
        </mc:Fallback>
      </mc:AlternateContent>
    </w:r>
    <w:r>
      <w:rPr>
        <w:rFonts w:hint="eastAsia" w:ascii="思源宋体 Light" w:hAnsi="思源宋体 Light" w:eastAsia="思源宋体 Light" w:cs="思源宋体 Light"/>
        <w:color w:val="A4A4A4"/>
        <w:lang w:val="en-US" w:eastAsia="zh-CN"/>
      </w:rPr>
      <w:t>GODPUSH教学模式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TrueTypeFonts/>
  <w:bordersDoNotSurroundHeader w:val="0"/>
  <w:bordersDoNotSurroundFooter w:val="0"/>
  <w:attachedTemplate r:id="rId1"/>
  <w:documentProtection w:enforcement="0"/>
  <w:defaultTabStop w:val="420"/>
  <w:hyphenationZone w:val="360"/>
  <w:drawingGridVerticalSpacing w:val="156"/>
  <w:displayHorizontalDrawingGridEvery w:val="1"/>
  <w:displayVerticalDrawingGridEvery w:val="1"/>
  <w:noPunctuationKerning w:val="1"/>
  <w:characterSpacingControl w:val="compressPunctuation"/>
  <w:hdrShapeDefaults>
    <o:shapelayout v:ext="edit">
      <o:idmap v:ext="edit" data="2"/>
    </o:shapelayout>
  </w:hdrShapeDefaults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jb3VudCI6MSwiaGRpZCI6IjMzOGQ4MDgzZjc0YzlmNmRhMGIyZDdlNDAzNWE3ODgwIiwidXNlckNvdW50IjoxfQ=="/>
  </w:docVars>
  <w:rsids>
    <w:rsidRoot w:val="27C85C67"/>
    <w:rsid w:val="006B3085"/>
    <w:rsid w:val="01897EDF"/>
    <w:rsid w:val="04737EEB"/>
    <w:rsid w:val="049806E1"/>
    <w:rsid w:val="07BE5F7A"/>
    <w:rsid w:val="089347EA"/>
    <w:rsid w:val="0994075A"/>
    <w:rsid w:val="09A81073"/>
    <w:rsid w:val="0AEF750D"/>
    <w:rsid w:val="0B0060CC"/>
    <w:rsid w:val="130B54F4"/>
    <w:rsid w:val="156941A5"/>
    <w:rsid w:val="17795425"/>
    <w:rsid w:val="18021559"/>
    <w:rsid w:val="260D178D"/>
    <w:rsid w:val="27C85C67"/>
    <w:rsid w:val="29542197"/>
    <w:rsid w:val="2BC02BC7"/>
    <w:rsid w:val="2C522A15"/>
    <w:rsid w:val="34AC1561"/>
    <w:rsid w:val="35B450D6"/>
    <w:rsid w:val="36D40B63"/>
    <w:rsid w:val="383C30BF"/>
    <w:rsid w:val="39BE34FF"/>
    <w:rsid w:val="3D244D11"/>
    <w:rsid w:val="3EDA0AFC"/>
    <w:rsid w:val="414B2C29"/>
    <w:rsid w:val="414B4FCE"/>
    <w:rsid w:val="44416AB6"/>
    <w:rsid w:val="465D3034"/>
    <w:rsid w:val="4CDF6092"/>
    <w:rsid w:val="4DF533D2"/>
    <w:rsid w:val="4FB66976"/>
    <w:rsid w:val="56EB3B98"/>
    <w:rsid w:val="56FD753C"/>
    <w:rsid w:val="57A70BBC"/>
    <w:rsid w:val="5DEF0068"/>
    <w:rsid w:val="5F2666EC"/>
    <w:rsid w:val="5FCE6F4B"/>
    <w:rsid w:val="62F034B0"/>
    <w:rsid w:val="631D7115"/>
    <w:rsid w:val="65A840EC"/>
    <w:rsid w:val="65BC5232"/>
    <w:rsid w:val="66EA2447"/>
    <w:rsid w:val="67455FBB"/>
    <w:rsid w:val="6ECE6A25"/>
    <w:rsid w:val="71C57B35"/>
    <w:rsid w:val="74305B60"/>
    <w:rsid w:val="78841737"/>
    <w:rsid w:val="7E5C6BF6"/>
    <w:rsid w:val="7EF670E5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4">
    <w:name w:val="Normal (Web)"/>
    <w:basedOn w:val="1"/>
    <w:uiPriority w:val="0"/>
    <w:rPr>
      <w:sz w:val="24"/>
    </w:rPr>
  </w:style>
</w:styles>
</file>

<file path=word/_rels/document.xml.rels><?xml version="1.0" encoding="UTF-8" standalone="yes"?>
<Relationships xmlns="http://schemas.openxmlformats.org/package/2006/relationships"><Relationship Id="rId6" Type="http://schemas.openxmlformats.org/officeDocument/2006/relationships/fontTable" Target="fontTable.xml"/><Relationship Id="rId5" Type="http://schemas.openxmlformats.org/officeDocument/2006/relationships/customXml" Target="../customXml/item1.xml"/><Relationship Id="rId4" Type="http://schemas.openxmlformats.org/officeDocument/2006/relationships/theme" Target="theme/theme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_rels/fontTable.xml.rels><?xml version="1.0" encoding="UTF-8" standalone="yes"?>
<Relationships xmlns="http://schemas.openxmlformats.org/package/2006/relationships"><Relationship Id="rId7" Type="http://schemas.openxmlformats.org/officeDocument/2006/relationships/font" Target="fonts/font7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Yongquan\AppData\Roaming\kingsoft\office6\templates\download\9ac7e6e1-640a-41ce-80f4-ba35dfabd52d\&#24247;&#22856;&#23572;&#31508;&#35760;&#26412;.docx" TargetMode="Externa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康奈尔笔记本.docx</Template>
  <Pages>11</Pages>
  <Words>7</Words>
  <Characters>8</Characters>
  <Lines>0</Lines>
  <Paragraphs>0</Paragraphs>
  <TotalTime>16</TotalTime>
  <ScaleCrop>false</ScaleCrop>
  <LinksUpToDate>false</LinksUpToDate>
  <CharactersWithSpaces>8</CharactersWithSpaces>
  <Application>WPS Office_11.1.0.12358_F1E327BC-269C-435d-A152-05C5408002CA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2022-01-19T08:56:00Z</dcterms:created>
  <dc:creator>杨永全</dc:creator>
  <cp:lastModifiedBy>polariscyy</cp:lastModifiedBy>
  <dcterms:modified xsi:type="dcterms:W3CDTF">2022-09-19T07:57:37Z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2052-11.1.0.12358</vt:lpwstr>
  </property>
  <property fmtid="{D5CDD505-2E9C-101B-9397-08002B2CF9AE}" pid="3" name="ICV">
    <vt:lpwstr>83B02029EFEA4047BC7CA2AB764E75E7</vt:lpwstr>
  </property>
  <property fmtid="{D5CDD505-2E9C-101B-9397-08002B2CF9AE}" pid="4" name="KSOTemplateUUID">
    <vt:lpwstr>v1.0_library_LA3/oVJX+tyW8HwtaDJY4Q==</vt:lpwstr>
  </property>
</Properties>
</file>